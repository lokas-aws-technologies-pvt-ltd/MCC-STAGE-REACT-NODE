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955"/>
      </w:tblGrid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Company/Client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Madras Cricket Club</w:t>
            </w: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Project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1C13EA">
            <w:pPr>
              <w:rPr>
                <w:rFonts w:ascii="Calibri" w:eastAsia="Calibri" w:hAnsi="Calibri" w:cs="Calibri"/>
              </w:rPr>
            </w:pPr>
            <w:r>
              <w:rPr>
                <w:lang w:val="en-IN"/>
              </w:rPr>
              <w:t>Message Broadcasting</w:t>
            </w: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Date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Notes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Broadcasting message with image/file to selected group through </w:t>
            </w:r>
            <w:proofErr w:type="spellStart"/>
            <w:r>
              <w:rPr>
                <w:rFonts w:ascii="Calibri" w:eastAsia="Calibri" w:hAnsi="Calibri" w:cs="Calibri"/>
              </w:rPr>
              <w:t>whatsapp</w:t>
            </w:r>
            <w:proofErr w:type="spellEnd"/>
            <w:r>
              <w:rPr>
                <w:rFonts w:ascii="Calibri" w:eastAsia="Calibri" w:hAnsi="Calibri" w:cs="Calibri"/>
              </w:rPr>
              <w:t>/email</w:t>
            </w: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IP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155CC"/>
                <w:u w:val="single"/>
              </w:rPr>
              <w:t>http://3.109.198.190:3000/</w:t>
            </w:r>
          </w:p>
        </w:tc>
      </w:tr>
    </w:tbl>
    <w:p w:rsidR="001C13EA" w:rsidRDefault="001C13EA" w:rsidP="001C13E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546D3" w:rsidRPr="00A546D3" w:rsidRDefault="00454139">
      <w:pPr>
        <w:rPr>
          <w:lang w:val="en-IN"/>
        </w:rPr>
      </w:pPr>
      <w:proofErr w:type="gramStart"/>
      <w:r w:rsidRPr="00454139">
        <w:rPr>
          <w:b/>
          <w:lang w:val="en-IN"/>
        </w:rPr>
        <w:t>Screen :</w:t>
      </w:r>
      <w:proofErr w:type="gramEnd"/>
      <w:r w:rsidR="00A546D3">
        <w:rPr>
          <w:b/>
          <w:lang w:val="en-IN"/>
        </w:rPr>
        <w:t xml:space="preserve"> </w:t>
      </w:r>
    </w:p>
    <w:p w:rsidR="00A546D3" w:rsidRDefault="00A546D3">
      <w:pPr>
        <w:rPr>
          <w:b/>
          <w:lang w:val="en-IN"/>
        </w:rPr>
      </w:pPr>
    </w:p>
    <w:p w:rsidR="00A546D3" w:rsidRPr="00A546D3" w:rsidRDefault="00A546D3">
      <w:pPr>
        <w:rPr>
          <w:i/>
          <w:lang w:val="en-IN"/>
        </w:rPr>
      </w:pPr>
      <w:r w:rsidRPr="00A546D3">
        <w:rPr>
          <w:i/>
          <w:lang w:val="en-IN"/>
        </w:rPr>
        <w:t>When click on Menu Broadcast-&gt;Manage Broadcast</w:t>
      </w:r>
      <w:r>
        <w:rPr>
          <w:i/>
          <w:lang w:val="en-IN"/>
        </w:rPr>
        <w:t>, It shows the list</w:t>
      </w:r>
    </w:p>
    <w:p w:rsidR="00A546D3" w:rsidRDefault="00A546D3">
      <w:pPr>
        <w:rPr>
          <w:noProof/>
          <w:lang w:val="en-IN" w:eastAsia="en-IN"/>
        </w:rPr>
      </w:pPr>
    </w:p>
    <w:p w:rsidR="00A546D3" w:rsidRDefault="00A546D3">
      <w:pPr>
        <w:rPr>
          <w:noProof/>
          <w:lang w:val="en-IN" w:eastAsia="en-IN"/>
        </w:rPr>
      </w:pPr>
    </w:p>
    <w:p w:rsidR="00A546D3" w:rsidRDefault="00A546D3">
      <w:pPr>
        <w:rPr>
          <w:noProof/>
          <w:lang w:val="en-IN" w:eastAsia="en-IN"/>
        </w:rPr>
      </w:pPr>
    </w:p>
    <w:p w:rsidR="00A546D3" w:rsidRDefault="00A546D3">
      <w:pPr>
        <w:rPr>
          <w:b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2A78ADAE" wp14:editId="6453F681">
            <wp:extent cx="5486400" cy="278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D3" w:rsidRDefault="00A546D3">
      <w:pPr>
        <w:rPr>
          <w:b/>
          <w:lang w:val="en-IN"/>
        </w:rPr>
      </w:pPr>
      <w:r>
        <w:rPr>
          <w:b/>
          <w:lang w:val="en-IN"/>
        </w:rPr>
        <w:lastRenderedPageBreak/>
        <w:t>When click add</w:t>
      </w:r>
      <w:r w:rsidR="00FB7692">
        <w:rPr>
          <w:b/>
          <w:lang w:val="en-IN"/>
        </w:rPr>
        <w:t>/</w:t>
      </w:r>
      <w:proofErr w:type="gramStart"/>
      <w:r w:rsidR="00FB7692">
        <w:rPr>
          <w:b/>
          <w:lang w:val="en-IN"/>
        </w:rPr>
        <w:t xml:space="preserve">edit </w:t>
      </w:r>
      <w:r>
        <w:rPr>
          <w:b/>
          <w:lang w:val="en-IN"/>
        </w:rPr>
        <w:t xml:space="preserve"> button</w:t>
      </w:r>
      <w:proofErr w:type="gramEnd"/>
      <w:r>
        <w:rPr>
          <w:b/>
          <w:lang w:val="en-IN"/>
        </w:rPr>
        <w:t>, it shows the Message broadcasting screen.</w:t>
      </w:r>
    </w:p>
    <w:p w:rsidR="00FB7692" w:rsidRDefault="00FB7692">
      <w:pPr>
        <w:rPr>
          <w:b/>
          <w:lang w:val="en-IN"/>
        </w:rPr>
      </w:pPr>
    </w:p>
    <w:p w:rsidR="00FB7692" w:rsidRDefault="00FB7692">
      <w:pPr>
        <w:rPr>
          <w:b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382BC23A" wp14:editId="4B115072">
            <wp:extent cx="3733800" cy="567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39" w:rsidRPr="00454139" w:rsidRDefault="00454139">
      <w:pPr>
        <w:rPr>
          <w:b/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5EF8988" wp14:editId="011DAA41">
            <wp:extent cx="5486400" cy="2188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EA" w:rsidRDefault="001C13EA">
      <w:pPr>
        <w:rPr>
          <w:lang w:val="en-IN"/>
        </w:rPr>
      </w:pPr>
    </w:p>
    <w:p w:rsidR="001C13EA" w:rsidRDefault="001C13EA">
      <w:pPr>
        <w:rPr>
          <w:lang w:val="en-IN"/>
        </w:rPr>
      </w:pPr>
    </w:p>
    <w:p w:rsidR="001C13EA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Choose Image and File</w:t>
      </w:r>
    </w:p>
    <w:p w:rsid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Enter broadcasting message</w:t>
      </w:r>
    </w:p>
    <w:p w:rsid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Choose Broadcasting group from list(</w:t>
      </w:r>
      <w:proofErr w:type="spellStart"/>
      <w:r>
        <w:rPr>
          <w:lang w:val="en-IN"/>
        </w:rPr>
        <w:t>All,Tennis</w:t>
      </w:r>
      <w:proofErr w:type="spellEnd"/>
      <w:r>
        <w:rPr>
          <w:lang w:val="en-IN"/>
        </w:rPr>
        <w:t>…</w:t>
      </w:r>
      <w:proofErr w:type="spellStart"/>
      <w:r>
        <w:rPr>
          <w:lang w:val="en-IN"/>
        </w:rPr>
        <w:t>etc</w:t>
      </w:r>
      <w:proofErr w:type="spellEnd"/>
      <w:r>
        <w:rPr>
          <w:lang w:val="en-IN"/>
        </w:rPr>
        <w:t>)</w:t>
      </w:r>
    </w:p>
    <w:p w:rsid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You can also select the media </w:t>
      </w:r>
      <w:proofErr w:type="spellStart"/>
      <w:r>
        <w:rPr>
          <w:lang w:val="en-IN"/>
        </w:rPr>
        <w:t>whatsapp</w:t>
      </w:r>
      <w:proofErr w:type="spellEnd"/>
      <w:r>
        <w:rPr>
          <w:lang w:val="en-IN"/>
        </w:rPr>
        <w:t xml:space="preserve"> and email</w:t>
      </w:r>
    </w:p>
    <w:p w:rsid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When click on </w:t>
      </w:r>
      <w:r w:rsidR="00A546D3">
        <w:rPr>
          <w:lang w:val="en-IN"/>
        </w:rPr>
        <w:t xml:space="preserve">send </w:t>
      </w:r>
      <w:r>
        <w:rPr>
          <w:lang w:val="en-IN"/>
        </w:rPr>
        <w:t xml:space="preserve">button details are saved in database </w:t>
      </w:r>
      <w:r w:rsidR="00656657">
        <w:rPr>
          <w:lang w:val="en-IN"/>
        </w:rPr>
        <w:t>and the</w:t>
      </w:r>
      <w:r>
        <w:rPr>
          <w:lang w:val="en-IN"/>
        </w:rPr>
        <w:t xml:space="preserve"> message broadcasting is started for selected group and media.</w:t>
      </w:r>
    </w:p>
    <w:p w:rsidR="00A546D3" w:rsidRDefault="00A546D3" w:rsidP="00A546D3">
      <w:pPr>
        <w:rPr>
          <w:lang w:val="en-IN"/>
        </w:rPr>
      </w:pPr>
    </w:p>
    <w:p w:rsidR="00A546D3" w:rsidRDefault="00A546D3" w:rsidP="00A546D3">
      <w:pPr>
        <w:rPr>
          <w:b/>
          <w:lang w:val="en-IN"/>
        </w:rPr>
      </w:pPr>
      <w:r w:rsidRPr="003A1FA4">
        <w:rPr>
          <w:b/>
          <w:lang w:val="en-IN"/>
        </w:rPr>
        <w:t>Table Details:</w:t>
      </w:r>
    </w:p>
    <w:p w:rsidR="00E103CC" w:rsidRDefault="00E103CC" w:rsidP="00A546D3">
      <w:pPr>
        <w:rPr>
          <w:b/>
          <w:lang w:val="en-IN"/>
        </w:rPr>
      </w:pPr>
      <w:proofErr w:type="spellStart"/>
      <w:r>
        <w:rPr>
          <w:b/>
          <w:lang w:val="en-IN"/>
        </w:rPr>
        <w:t>member_sports</w:t>
      </w:r>
      <w:proofErr w:type="spellEnd"/>
      <w:r>
        <w:rPr>
          <w:b/>
          <w:lang w:val="en-IN"/>
        </w:rPr>
        <w:t xml:space="preserve">: </w:t>
      </w:r>
    </w:p>
    <w:p w:rsidR="00E103CC" w:rsidRDefault="00E103CC" w:rsidP="00A546D3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CREATE TABLE `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member_sports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` (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`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member_code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CHARACTER SET utf8 NOT NULL,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`billiards`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`badminton`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`cricket`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`hockey`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`squash`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`tennis`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`swimming`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(10)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`status`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(5) COLLATE utf8_unicode_ci NOT NULL DEFAULT '',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PRIMARY KEY (`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member_code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`)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 ENGINE=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InnoDB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DEFAULT CHARSET=utf8 COLLATE=utf8_unicode_ci</w:t>
      </w:r>
    </w:p>
    <w:p w:rsidR="00E103CC" w:rsidRDefault="00E103CC" w:rsidP="00A546D3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816E8B" w:rsidRDefault="00816E8B" w:rsidP="00A546D3">
      <w:pPr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</w:pPr>
    </w:p>
    <w:p w:rsidR="00816E8B" w:rsidRDefault="00816E8B" w:rsidP="00A546D3">
      <w:pPr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</w:pPr>
    </w:p>
    <w:p w:rsidR="00E103CC" w:rsidRDefault="00E103CC" w:rsidP="00A546D3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bookmarkStart w:id="0" w:name="_GoBack"/>
      <w:bookmarkEnd w:id="0"/>
      <w:proofErr w:type="spellStart"/>
      <w:r w:rsidRPr="00E103CC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lastRenderedPageBreak/>
        <w:t>broadcast_detail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 :</w:t>
      </w:r>
    </w:p>
    <w:p w:rsidR="00E103CC" w:rsidRPr="003A1FA4" w:rsidRDefault="00E103CC" w:rsidP="00A546D3">
      <w:pPr>
        <w:rPr>
          <w:b/>
          <w:lang w:val="en-IN"/>
        </w:rPr>
      </w:pP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CREATE TABLE `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broadcast_detail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` (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 `id`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(11) NOT NULL AUTO_INCREMENT,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 `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adminCode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(30) DEFAULT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 `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imagepath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(500) NOT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 `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filepath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(500) NOT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 `message`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(1000) NOT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 `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groupid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(60) NOT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 `medium`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(60) NOT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 `status`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(60) CHARACTER SET latin1 NOT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 `flag` 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(50) NOT NULL,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 PRIMARY KEY (`id`)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) ENGINE=</w:t>
      </w:r>
      <w:proofErr w:type="spellStart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MyISAM</w:t>
      </w:r>
      <w:proofErr w:type="spellEnd"/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 AUTO_INCREMENT=9 DEFAULT CHARSET=utf8</w:t>
      </w:r>
    </w:p>
    <w:p w:rsidR="003A1FA4" w:rsidRDefault="003A1FA4" w:rsidP="00A546D3">
      <w:pPr>
        <w:rPr>
          <w:lang w:val="en-IN"/>
        </w:rPr>
      </w:pPr>
    </w:p>
    <w:p w:rsidR="003A1FA4" w:rsidRPr="00A546D3" w:rsidRDefault="003A1FA4" w:rsidP="00A546D3">
      <w:pPr>
        <w:rPr>
          <w:lang w:val="en-IN"/>
        </w:rPr>
      </w:pPr>
    </w:p>
    <w:sectPr w:rsidR="003A1FA4" w:rsidRPr="00A546D3">
      <w:footerReference w:type="default" r:id="rId10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429" w:rsidRDefault="00A32429" w:rsidP="00C6554A">
      <w:pPr>
        <w:spacing w:before="0" w:after="0" w:line="240" w:lineRule="auto"/>
      </w:pPr>
      <w:r>
        <w:separator/>
      </w:r>
    </w:p>
  </w:endnote>
  <w:endnote w:type="continuationSeparator" w:id="0">
    <w:p w:rsidR="00A32429" w:rsidRDefault="00A3242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816E8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429" w:rsidRDefault="00A32429" w:rsidP="00C6554A">
      <w:pPr>
        <w:spacing w:before="0" w:after="0" w:line="240" w:lineRule="auto"/>
      </w:pPr>
      <w:r>
        <w:separator/>
      </w:r>
    </w:p>
  </w:footnote>
  <w:footnote w:type="continuationSeparator" w:id="0">
    <w:p w:rsidR="00A32429" w:rsidRDefault="00A3242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A186344"/>
    <w:multiLevelType w:val="hybridMultilevel"/>
    <w:tmpl w:val="4ED6B5BA"/>
    <w:lvl w:ilvl="0" w:tplc="60063E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EB"/>
    <w:rsid w:val="001C13EA"/>
    <w:rsid w:val="002554CD"/>
    <w:rsid w:val="00293B83"/>
    <w:rsid w:val="002B4294"/>
    <w:rsid w:val="00333D0D"/>
    <w:rsid w:val="003A1FA4"/>
    <w:rsid w:val="00405EDE"/>
    <w:rsid w:val="00454139"/>
    <w:rsid w:val="004C049F"/>
    <w:rsid w:val="005000E2"/>
    <w:rsid w:val="00656657"/>
    <w:rsid w:val="006A3CE7"/>
    <w:rsid w:val="006B75A0"/>
    <w:rsid w:val="006E2A21"/>
    <w:rsid w:val="00816E8B"/>
    <w:rsid w:val="00A313EB"/>
    <w:rsid w:val="00A32429"/>
    <w:rsid w:val="00A546D3"/>
    <w:rsid w:val="00C6554A"/>
    <w:rsid w:val="00E103CC"/>
    <w:rsid w:val="00ED7C44"/>
    <w:rsid w:val="00FB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7F3A9E-C4BD-41AB-96B7-55AC6C3E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454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13264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2023-02-14T09:52:00Z</dcterms:created>
  <dcterms:modified xsi:type="dcterms:W3CDTF">2023-03-08T14:00:00Z</dcterms:modified>
</cp:coreProperties>
</file>